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5B3C6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color w:val="000000" w:themeColor="text1"/>
          <w:sz w:val="28"/>
          <w:szCs w:val="28"/>
          <w:lang w:val="en"/>
        </w:rPr>
      </w:pPr>
      <w:r w:rsidRPr="00E6159F">
        <w:rPr>
          <w:bCs/>
          <w:color w:val="000000" w:themeColor="text1"/>
          <w:sz w:val="28"/>
          <w:szCs w:val="28"/>
          <w:lang w:val="en"/>
        </w:rPr>
        <w:t>TỔNG LIÊN ĐOÀN LAO ĐỘNG VIỆT NAM</w:t>
      </w:r>
      <w:r w:rsidRPr="00E6159F">
        <w:rPr>
          <w:b/>
          <w:bCs/>
          <w:color w:val="000000" w:themeColor="text1"/>
          <w:sz w:val="28"/>
          <w:szCs w:val="28"/>
          <w:lang w:val="en"/>
        </w:rPr>
        <w:t xml:space="preserve"> </w:t>
      </w:r>
    </w:p>
    <w:p w14:paraId="32EE81D5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color w:val="000000" w:themeColor="text1"/>
          <w:sz w:val="28"/>
          <w:szCs w:val="28"/>
        </w:rPr>
      </w:pPr>
      <w:r w:rsidRPr="00E6159F">
        <w:rPr>
          <w:b/>
          <w:bCs/>
          <w:color w:val="000000" w:themeColor="text1"/>
          <w:sz w:val="28"/>
          <w:szCs w:val="28"/>
          <w:lang w:val="en"/>
        </w:rPr>
        <w:t>TR</w:t>
      </w:r>
      <w:r w:rsidRPr="00E6159F">
        <w:rPr>
          <w:b/>
          <w:bCs/>
          <w:color w:val="000000" w:themeColor="text1"/>
          <w:sz w:val="28"/>
          <w:szCs w:val="28"/>
          <w:lang w:val="vi-VN"/>
        </w:rPr>
        <w:t>ƯỜNG ĐẠI HỌC TÔN ĐỨC THẮNG</w:t>
      </w:r>
      <w:r w:rsidRPr="00E6159F">
        <w:rPr>
          <w:color w:val="000000" w:themeColor="text1"/>
          <w:sz w:val="28"/>
          <w:szCs w:val="28"/>
          <w:lang w:val="vi-VN"/>
        </w:rPr>
        <w:t xml:space="preserve"> </w:t>
      </w:r>
    </w:p>
    <w:p w14:paraId="02F78620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color w:val="000000" w:themeColor="text1"/>
          <w:sz w:val="28"/>
          <w:szCs w:val="28"/>
          <w:lang w:val="en"/>
        </w:rPr>
      </w:pPr>
      <w:r w:rsidRPr="00E6159F">
        <w:rPr>
          <w:b/>
          <w:bCs/>
          <w:color w:val="000000" w:themeColor="text1"/>
          <w:sz w:val="28"/>
          <w:szCs w:val="28"/>
          <w:lang w:val="en"/>
        </w:rPr>
        <w:t xml:space="preserve">KHOA CÔNG NGHỆ THÔNG TIN </w:t>
      </w:r>
    </w:p>
    <w:p w14:paraId="6CE12083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ind w:firstLine="720"/>
        <w:jc w:val="center"/>
        <w:rPr>
          <w:color w:val="000000" w:themeColor="text1"/>
          <w:lang w:val="en"/>
        </w:rPr>
      </w:pPr>
    </w:p>
    <w:p w14:paraId="13A925D9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color w:val="000000" w:themeColor="text1"/>
          <w:sz w:val="28"/>
          <w:szCs w:val="28"/>
          <w:lang w:val="en"/>
        </w:rPr>
      </w:pPr>
      <w:r w:rsidRPr="00E6159F">
        <w:rPr>
          <w:noProof/>
          <w:color w:val="000000" w:themeColor="text1"/>
          <w:sz w:val="22"/>
          <w:szCs w:val="22"/>
        </w:rPr>
        <w:drawing>
          <wp:inline distT="0" distB="0" distL="0" distR="0" wp14:anchorId="5C41F0E4" wp14:editId="68C3350A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C1BC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ind w:firstLine="720"/>
        <w:rPr>
          <w:b/>
          <w:bCs/>
          <w:color w:val="000000" w:themeColor="text1"/>
          <w:sz w:val="28"/>
          <w:szCs w:val="28"/>
          <w:lang w:val="en"/>
        </w:rPr>
      </w:pPr>
    </w:p>
    <w:p w14:paraId="10B9A743" w14:textId="518E8532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color w:val="000000" w:themeColor="text1"/>
          <w:sz w:val="32"/>
          <w:szCs w:val="32"/>
          <w:lang w:val="en"/>
        </w:rPr>
      </w:pPr>
    </w:p>
    <w:p w14:paraId="3D52643F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rPr>
          <w:b/>
          <w:bCs/>
          <w:color w:val="000000" w:themeColor="text1"/>
          <w:lang w:val="en"/>
        </w:rPr>
      </w:pPr>
    </w:p>
    <w:p w14:paraId="51C07350" w14:textId="11517F12" w:rsidR="00283236" w:rsidRPr="007B65B9" w:rsidRDefault="007B65B9" w:rsidP="002B3C8C">
      <w:pPr>
        <w:suppressAutoHyphens/>
        <w:autoSpaceDE w:val="0"/>
        <w:autoSpaceDN w:val="0"/>
        <w:adjustRightInd w:val="0"/>
        <w:spacing w:line="276" w:lineRule="auto"/>
        <w:ind w:firstLine="720"/>
        <w:jc w:val="center"/>
        <w:rPr>
          <w:b/>
          <w:color w:val="000000" w:themeColor="text1"/>
          <w:sz w:val="40"/>
          <w:szCs w:val="40"/>
          <w:lang w:val="en"/>
        </w:rPr>
      </w:pPr>
      <w:r w:rsidRPr="007B65B9">
        <w:rPr>
          <w:b/>
          <w:color w:val="000000" w:themeColor="text1"/>
          <w:sz w:val="40"/>
          <w:szCs w:val="40"/>
          <w:lang w:val="en"/>
        </w:rPr>
        <w:t>Quá trình 1 môn Công Nghệ Phần Mềm</w:t>
      </w:r>
    </w:p>
    <w:p w14:paraId="5F14A6D1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b/>
          <w:bCs/>
          <w:color w:val="000000" w:themeColor="text1"/>
          <w:lang w:val="en"/>
        </w:rPr>
      </w:pPr>
    </w:p>
    <w:p w14:paraId="36508933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both"/>
        <w:rPr>
          <w:b/>
          <w:bCs/>
          <w:color w:val="000000" w:themeColor="text1"/>
          <w:lang w:val="en"/>
        </w:rPr>
      </w:pPr>
    </w:p>
    <w:p w14:paraId="4AAC4B3C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both"/>
        <w:rPr>
          <w:b/>
          <w:bCs/>
          <w:color w:val="000000" w:themeColor="text1"/>
          <w:lang w:val="en"/>
        </w:rPr>
      </w:pPr>
    </w:p>
    <w:p w14:paraId="4ECF113E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both"/>
        <w:rPr>
          <w:b/>
          <w:bCs/>
          <w:color w:val="000000" w:themeColor="text1"/>
          <w:lang w:val="en"/>
        </w:rPr>
      </w:pPr>
    </w:p>
    <w:p w14:paraId="78D54632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both"/>
        <w:rPr>
          <w:b/>
          <w:bCs/>
          <w:color w:val="000000" w:themeColor="text1"/>
          <w:lang w:val="en"/>
        </w:rPr>
      </w:pPr>
    </w:p>
    <w:p w14:paraId="28F2E1BA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both"/>
        <w:rPr>
          <w:b/>
          <w:bCs/>
          <w:color w:val="000000" w:themeColor="text1"/>
          <w:lang w:val="en"/>
        </w:rPr>
      </w:pPr>
    </w:p>
    <w:p w14:paraId="08CA7643" w14:textId="3763E1DF" w:rsidR="00283236" w:rsidRPr="001B1712" w:rsidRDefault="00DB77A1" w:rsidP="002B3C8C">
      <w:pPr>
        <w:suppressAutoHyphens/>
        <w:autoSpaceDE w:val="0"/>
        <w:autoSpaceDN w:val="0"/>
        <w:adjustRightInd w:val="0"/>
        <w:spacing w:line="276" w:lineRule="auto"/>
        <w:jc w:val="right"/>
        <w:rPr>
          <w:color w:val="000000" w:themeColor="text1"/>
          <w:sz w:val="28"/>
          <w:szCs w:val="28"/>
        </w:rPr>
      </w:pPr>
      <w:r w:rsidRPr="00E6159F">
        <w:rPr>
          <w:i/>
          <w:color w:val="000000" w:themeColor="text1"/>
          <w:sz w:val="28"/>
          <w:szCs w:val="28"/>
          <w:lang w:val="en"/>
        </w:rPr>
        <w:t>Người h</w:t>
      </w:r>
      <w:r w:rsidRPr="00E6159F">
        <w:rPr>
          <w:i/>
          <w:color w:val="000000" w:themeColor="text1"/>
          <w:sz w:val="28"/>
          <w:szCs w:val="28"/>
          <w:lang w:val="vi-VN"/>
        </w:rPr>
        <w:t>ướng dẫn</w:t>
      </w:r>
      <w:r w:rsidRPr="00E6159F">
        <w:rPr>
          <w:color w:val="000000" w:themeColor="text1"/>
          <w:sz w:val="28"/>
          <w:szCs w:val="28"/>
          <w:lang w:val="vi-VN"/>
        </w:rPr>
        <w:t xml:space="preserve">: </w:t>
      </w:r>
      <w:r w:rsidR="001B1712">
        <w:rPr>
          <w:b/>
          <w:color w:val="000000" w:themeColor="text1"/>
          <w:sz w:val="28"/>
          <w:szCs w:val="28"/>
        </w:rPr>
        <w:t>Giảng viên Phạm Thái Kì Trung</w:t>
      </w:r>
    </w:p>
    <w:p w14:paraId="5A27AC13" w14:textId="344FE779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right"/>
        <w:rPr>
          <w:b/>
          <w:color w:val="000000" w:themeColor="text1"/>
          <w:sz w:val="28"/>
          <w:szCs w:val="28"/>
        </w:rPr>
      </w:pPr>
      <w:r w:rsidRPr="00E6159F">
        <w:rPr>
          <w:i/>
          <w:color w:val="000000" w:themeColor="text1"/>
          <w:sz w:val="28"/>
          <w:szCs w:val="28"/>
          <w:lang w:val="vi-VN"/>
        </w:rPr>
        <w:t>Người thực hiện</w:t>
      </w:r>
      <w:r w:rsidRPr="00E6159F">
        <w:rPr>
          <w:color w:val="000000" w:themeColor="text1"/>
          <w:sz w:val="28"/>
          <w:szCs w:val="28"/>
          <w:lang w:val="vi-VN"/>
        </w:rPr>
        <w:t>:</w:t>
      </w:r>
      <w:r w:rsidRPr="00E6159F">
        <w:rPr>
          <w:b/>
          <w:bCs/>
          <w:color w:val="000000" w:themeColor="text1"/>
          <w:sz w:val="28"/>
          <w:szCs w:val="28"/>
          <w:lang w:val="vi-VN"/>
        </w:rPr>
        <w:t xml:space="preserve">   </w:t>
      </w:r>
      <w:r w:rsidRPr="00E6159F">
        <w:rPr>
          <w:b/>
          <w:bCs/>
          <w:color w:val="000000" w:themeColor="text1"/>
          <w:sz w:val="28"/>
          <w:szCs w:val="28"/>
        </w:rPr>
        <w:t>NGÔ TRƯỜNG AN</w:t>
      </w:r>
      <w:r w:rsidR="007B65B9">
        <w:rPr>
          <w:b/>
          <w:bCs/>
          <w:color w:val="000000" w:themeColor="text1"/>
          <w:sz w:val="28"/>
          <w:szCs w:val="28"/>
        </w:rPr>
        <w:t>-512H0001</w:t>
      </w:r>
    </w:p>
    <w:p w14:paraId="3F013689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right"/>
        <w:rPr>
          <w:color w:val="000000" w:themeColor="text1"/>
          <w:sz w:val="28"/>
          <w:szCs w:val="28"/>
        </w:rPr>
      </w:pPr>
      <w:r w:rsidRPr="00E6159F">
        <w:rPr>
          <w:color w:val="000000" w:themeColor="text1"/>
          <w:sz w:val="28"/>
          <w:szCs w:val="28"/>
          <w:lang w:val="vi-VN"/>
        </w:rPr>
        <w:t xml:space="preserve">Lớp       </w:t>
      </w:r>
      <w:r w:rsidRPr="00E6159F">
        <w:rPr>
          <w:b/>
          <w:bCs/>
          <w:color w:val="000000" w:themeColor="text1"/>
          <w:sz w:val="28"/>
          <w:szCs w:val="28"/>
          <w:lang w:val="vi-VN"/>
        </w:rPr>
        <w:t xml:space="preserve">:    </w:t>
      </w:r>
      <w:r w:rsidRPr="00E6159F">
        <w:rPr>
          <w:b/>
          <w:bCs/>
          <w:color w:val="000000" w:themeColor="text1"/>
          <w:sz w:val="28"/>
          <w:szCs w:val="28"/>
        </w:rPr>
        <w:t>21H50202</w:t>
      </w:r>
    </w:p>
    <w:p w14:paraId="2C95F33F" w14:textId="77777777" w:rsidR="00283236" w:rsidRPr="00E6159F" w:rsidRDefault="00DB77A1" w:rsidP="002B3C8C">
      <w:pPr>
        <w:suppressAutoHyphens/>
        <w:autoSpaceDE w:val="0"/>
        <w:autoSpaceDN w:val="0"/>
        <w:adjustRightInd w:val="0"/>
        <w:spacing w:line="276" w:lineRule="auto"/>
        <w:jc w:val="right"/>
        <w:rPr>
          <w:color w:val="000000" w:themeColor="text1"/>
          <w:sz w:val="28"/>
          <w:szCs w:val="28"/>
        </w:rPr>
      </w:pPr>
      <w:r w:rsidRPr="00E6159F">
        <w:rPr>
          <w:color w:val="000000" w:themeColor="text1"/>
          <w:sz w:val="28"/>
          <w:szCs w:val="28"/>
          <w:lang w:val="vi-VN"/>
        </w:rPr>
        <w:t xml:space="preserve">Khoá    </w:t>
      </w:r>
      <w:r w:rsidRPr="00E6159F">
        <w:rPr>
          <w:b/>
          <w:bCs/>
          <w:color w:val="000000" w:themeColor="text1"/>
          <w:sz w:val="28"/>
          <w:szCs w:val="28"/>
          <w:lang w:val="vi-VN"/>
        </w:rPr>
        <w:t xml:space="preserve"> :    </w:t>
      </w:r>
      <w:r w:rsidRPr="00E6159F">
        <w:rPr>
          <w:b/>
          <w:bCs/>
          <w:color w:val="000000" w:themeColor="text1"/>
          <w:sz w:val="28"/>
          <w:szCs w:val="28"/>
        </w:rPr>
        <w:t>25</w:t>
      </w:r>
    </w:p>
    <w:p w14:paraId="0FA18AB0" w14:textId="77777777" w:rsidR="00283236" w:rsidRPr="00E6159F" w:rsidRDefault="00283236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b/>
          <w:bCs/>
          <w:color w:val="000000" w:themeColor="text1"/>
          <w:lang w:val="vi-VN"/>
        </w:rPr>
      </w:pPr>
    </w:p>
    <w:p w14:paraId="5ECF92DC" w14:textId="2BBCECB8" w:rsidR="00283236" w:rsidRDefault="00DB77A1" w:rsidP="002B3C8C">
      <w:pPr>
        <w:suppressAutoHyphens/>
        <w:autoSpaceDE w:val="0"/>
        <w:autoSpaceDN w:val="0"/>
        <w:adjustRightInd w:val="0"/>
        <w:spacing w:line="276" w:lineRule="auto"/>
        <w:jc w:val="center"/>
        <w:rPr>
          <w:b/>
          <w:bCs/>
          <w:iCs/>
          <w:color w:val="000000" w:themeColor="text1"/>
          <w:sz w:val="28"/>
          <w:szCs w:val="28"/>
        </w:rPr>
      </w:pPr>
      <w:r w:rsidRPr="00E6159F">
        <w:rPr>
          <w:b/>
          <w:bCs/>
          <w:iCs/>
          <w:color w:val="000000" w:themeColor="text1"/>
          <w:sz w:val="28"/>
          <w:szCs w:val="28"/>
          <w:lang w:val="vi-VN"/>
        </w:rPr>
        <w:t>THÀNH PHỐ HỒ CHÍ MINH, NĂM 20</w:t>
      </w:r>
      <w:r w:rsidRPr="00E6159F">
        <w:rPr>
          <w:b/>
          <w:bCs/>
          <w:iCs/>
          <w:color w:val="000000" w:themeColor="text1"/>
          <w:sz w:val="28"/>
          <w:szCs w:val="28"/>
        </w:rPr>
        <w:t>2</w:t>
      </w:r>
      <w:r w:rsidR="001B1712">
        <w:rPr>
          <w:b/>
          <w:bCs/>
          <w:iCs/>
          <w:color w:val="000000" w:themeColor="text1"/>
          <w:sz w:val="28"/>
          <w:szCs w:val="28"/>
        </w:rPr>
        <w:t>3</w:t>
      </w:r>
    </w:p>
    <w:p w14:paraId="09D229E0" w14:textId="5E9D3533" w:rsidR="007B65B9" w:rsidRDefault="007B65B9" w:rsidP="002B3C8C">
      <w:pPr>
        <w:spacing w:after="160" w:line="276" w:lineRule="auto"/>
        <w:rPr>
          <w:b/>
          <w:color w:val="000000" w:themeColor="text1"/>
          <w:sz w:val="26"/>
          <w:szCs w:val="26"/>
          <w:lang w:val="vi-VN"/>
        </w:rPr>
      </w:pPr>
      <w:r>
        <w:rPr>
          <w:b/>
          <w:color w:val="000000" w:themeColor="text1"/>
          <w:sz w:val="26"/>
          <w:szCs w:val="26"/>
          <w:lang w:val="vi-VN"/>
        </w:rPr>
        <w:br w:type="page"/>
      </w:r>
    </w:p>
    <w:p w14:paraId="500EDE46" w14:textId="161B9C4A" w:rsidR="007B65B9" w:rsidRPr="002C72C8" w:rsidRDefault="002831DA" w:rsidP="002B3C8C">
      <w:pPr>
        <w:suppressAutoHyphens/>
        <w:autoSpaceDE w:val="0"/>
        <w:autoSpaceDN w:val="0"/>
        <w:adjustRightInd w:val="0"/>
        <w:spacing w:line="276" w:lineRule="auto"/>
        <w:rPr>
          <w:b/>
          <w:color w:val="000000" w:themeColor="text1"/>
          <w:sz w:val="40"/>
          <w:szCs w:val="40"/>
        </w:rPr>
      </w:pPr>
      <w:r w:rsidRPr="002C72C8">
        <w:rPr>
          <w:b/>
          <w:color w:val="000000" w:themeColor="text1"/>
          <w:sz w:val="40"/>
          <w:szCs w:val="40"/>
        </w:rPr>
        <w:lastRenderedPageBreak/>
        <w:t>My work product:</w:t>
      </w:r>
    </w:p>
    <w:p w14:paraId="3AE04B2B" w14:textId="77777777" w:rsidR="002C72C8" w:rsidRDefault="002C72C8" w:rsidP="002B3C8C">
      <w:pPr>
        <w:spacing w:line="276" w:lineRule="auto"/>
        <w:rPr>
          <w:sz w:val="32"/>
          <w:szCs w:val="32"/>
        </w:rPr>
      </w:pPr>
      <w:r w:rsidRPr="002C72C8">
        <w:rPr>
          <w:sz w:val="32"/>
          <w:szCs w:val="32"/>
          <w:u w:val="single"/>
        </w:rPr>
        <w:t>Functional of Ticket Vendor Machine</w:t>
      </w:r>
      <w:r>
        <w:rPr>
          <w:sz w:val="32"/>
          <w:szCs w:val="32"/>
        </w:rPr>
        <w:t>:</w:t>
      </w:r>
    </w:p>
    <w:p w14:paraId="49B077CD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Show users their select desitnation and the mode of payment, includes: credit card, QR code payment linked with banking system or digital wallet.</w:t>
      </w:r>
    </w:p>
    <w:p w14:paraId="11F0E2BF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If users use credit card, this machine must </w:t>
      </w:r>
      <w:r w:rsidRPr="00CF4E8E">
        <w:rPr>
          <w:sz w:val="32"/>
          <w:szCs w:val="32"/>
        </w:rPr>
        <w:t>issues a paper ticket with a</w:t>
      </w:r>
      <w:r>
        <w:rPr>
          <w:sz w:val="32"/>
          <w:szCs w:val="32"/>
        </w:rPr>
        <w:t xml:space="preserve"> b</w:t>
      </w:r>
      <w:r w:rsidRPr="00CF4E8E">
        <w:rPr>
          <w:sz w:val="32"/>
          <w:szCs w:val="32"/>
        </w:rPr>
        <w:t>ar code itself and their credit card account be charged.</w:t>
      </w:r>
    </w:p>
    <w:p w14:paraId="613762BF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The same for</w:t>
      </w:r>
      <w:r w:rsidRPr="00CF4E8E">
        <w:t xml:space="preserve"> </w:t>
      </w:r>
      <w:r w:rsidRPr="00CF4E8E">
        <w:rPr>
          <w:sz w:val="32"/>
          <w:szCs w:val="32"/>
        </w:rPr>
        <w:t>digital wallet means that the ticket vendor machine will show a QR Code after the</w:t>
      </w:r>
      <w:r>
        <w:rPr>
          <w:sz w:val="32"/>
          <w:szCs w:val="32"/>
        </w:rPr>
        <w:t xml:space="preserve"> </w:t>
      </w:r>
      <w:r w:rsidRPr="00CF4E8E">
        <w:rPr>
          <w:sz w:val="32"/>
          <w:szCs w:val="32"/>
        </w:rPr>
        <w:t xml:space="preserve">passenger selecting a route for </w:t>
      </w:r>
      <w:r>
        <w:rPr>
          <w:sz w:val="32"/>
          <w:szCs w:val="32"/>
        </w:rPr>
        <w:t xml:space="preserve">user’s </w:t>
      </w:r>
      <w:r w:rsidRPr="00CF4E8E">
        <w:rPr>
          <w:sz w:val="32"/>
          <w:szCs w:val="32"/>
        </w:rPr>
        <w:t>mobile phone payment.</w:t>
      </w:r>
    </w:p>
    <w:p w14:paraId="24D41D6B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Must check value of credit card, digital wallet, QR code payment.</w:t>
      </w:r>
    </w:p>
    <w:p w14:paraId="78795827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Must check the information of the user.</w:t>
      </w:r>
    </w:p>
    <w:p w14:paraId="6237B88B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Allowing the user to check their ticket and refund if their ticket have one or some problems.</w:t>
      </w:r>
    </w:p>
    <w:p w14:paraId="0EAF8763" w14:textId="77777777" w:rsidR="002C72C8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Make a statistic to count the number of tickets sold in one-day. But not show for the user.</w:t>
      </w:r>
    </w:p>
    <w:p w14:paraId="7EE9A11A" w14:textId="77777777" w:rsidR="002C72C8" w:rsidRPr="00CF4E8E" w:rsidRDefault="002C72C8" w:rsidP="002B3C8C">
      <w:pPr>
        <w:pStyle w:val="ListParagraph"/>
        <w:numPr>
          <w:ilvl w:val="0"/>
          <w:numId w:val="25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Send all the information to main server.</w:t>
      </w:r>
    </w:p>
    <w:p w14:paraId="63D64EDD" w14:textId="77777777" w:rsidR="002C72C8" w:rsidRDefault="002C72C8" w:rsidP="002B3C8C">
      <w:pPr>
        <w:spacing w:line="276" w:lineRule="auto"/>
        <w:rPr>
          <w:sz w:val="32"/>
          <w:szCs w:val="32"/>
        </w:rPr>
      </w:pPr>
    </w:p>
    <w:p w14:paraId="2F9C6E32" w14:textId="77777777" w:rsidR="002C72C8" w:rsidRDefault="002C72C8" w:rsidP="002B3C8C">
      <w:pPr>
        <w:spacing w:line="276" w:lineRule="auto"/>
        <w:rPr>
          <w:sz w:val="32"/>
          <w:szCs w:val="32"/>
        </w:rPr>
      </w:pPr>
    </w:p>
    <w:p w14:paraId="1F3C3BF3" w14:textId="77777777" w:rsidR="002C72C8" w:rsidRPr="002C72C8" w:rsidRDefault="002C72C8" w:rsidP="002B3C8C">
      <w:pPr>
        <w:spacing w:line="276" w:lineRule="auto"/>
        <w:rPr>
          <w:sz w:val="32"/>
          <w:szCs w:val="32"/>
          <w:u w:val="single"/>
        </w:rPr>
      </w:pPr>
      <w:r w:rsidRPr="002C72C8">
        <w:rPr>
          <w:sz w:val="32"/>
          <w:szCs w:val="32"/>
          <w:u w:val="single"/>
        </w:rPr>
        <w:t>Non-functional of Ticket Vendor Machine:</w:t>
      </w:r>
    </w:p>
    <w:p w14:paraId="64D48D33" w14:textId="77777777" w:rsidR="002C72C8" w:rsidRDefault="002C72C8" w:rsidP="002B3C8C">
      <w:pPr>
        <w:pStyle w:val="ListParagraph"/>
        <w:numPr>
          <w:ilvl w:val="0"/>
          <w:numId w:val="26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The service will respond to the user within 5 seconds.</w:t>
      </w:r>
    </w:p>
    <w:p w14:paraId="4939D902" w14:textId="77777777" w:rsidR="002C72C8" w:rsidRDefault="002C72C8" w:rsidP="002B3C8C">
      <w:pPr>
        <w:pStyle w:val="ListParagraph"/>
        <w:numPr>
          <w:ilvl w:val="0"/>
          <w:numId w:val="26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Have a efficient security for user’s information.</w:t>
      </w:r>
    </w:p>
    <w:p w14:paraId="4B4708C1" w14:textId="114C4924" w:rsidR="002C72C8" w:rsidRDefault="002C72C8" w:rsidP="002B3C8C">
      <w:pPr>
        <w:pStyle w:val="ListParagraph"/>
        <w:numPr>
          <w:ilvl w:val="0"/>
          <w:numId w:val="26"/>
        </w:num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t>Have a beatiful form and easy to use</w:t>
      </w:r>
    </w:p>
    <w:p w14:paraId="369E91F1" w14:textId="77777777" w:rsidR="002C72C8" w:rsidRDefault="002C72C8" w:rsidP="002B3C8C">
      <w:p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20CD4CC" w14:textId="68A6CE55" w:rsidR="002C72C8" w:rsidRDefault="00603890" w:rsidP="002B3C8C">
      <w:pPr>
        <w:spacing w:after="160" w:line="276" w:lineRule="auto"/>
        <w:rPr>
          <w:sz w:val="32"/>
          <w:szCs w:val="32"/>
          <w:u w:val="single"/>
        </w:rPr>
      </w:pPr>
      <w:r w:rsidRPr="00353D1E">
        <w:rPr>
          <w:sz w:val="32"/>
          <w:szCs w:val="32"/>
          <w:u w:val="single"/>
        </w:rPr>
        <w:t>Use case Modelling (Use case diagram):</w:t>
      </w:r>
    </w:p>
    <w:p w14:paraId="62468418" w14:textId="7464603F" w:rsidR="00353D1E" w:rsidRDefault="00353D1E" w:rsidP="002B3C8C">
      <w:pPr>
        <w:spacing w:after="160" w:line="276" w:lineRule="auto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726DA76" wp14:editId="19EB568F">
            <wp:extent cx="543877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Modell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48D9" w14:textId="70ACC585" w:rsidR="00353D1E" w:rsidRPr="00353D1E" w:rsidRDefault="00353D1E" w:rsidP="002B3C8C">
      <w:pPr>
        <w:spacing w:after="160" w:line="276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Activity diagram:</w:t>
      </w:r>
    </w:p>
    <w:p w14:paraId="3CD0E46D" w14:textId="77777777" w:rsidR="00603890" w:rsidRPr="00603890" w:rsidRDefault="00603890" w:rsidP="002B3C8C">
      <w:pPr>
        <w:spacing w:after="160" w:line="276" w:lineRule="auto"/>
        <w:rPr>
          <w:sz w:val="32"/>
          <w:szCs w:val="32"/>
        </w:rPr>
      </w:pPr>
    </w:p>
    <w:p w14:paraId="396AD0B2" w14:textId="1824F135" w:rsidR="006245DC" w:rsidRDefault="007405FB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  <w:r w:rsidRPr="007405FB">
        <w:rPr>
          <w:color w:val="000000" w:themeColor="text1"/>
          <w:sz w:val="32"/>
          <w:szCs w:val="32"/>
          <w:u w:val="single"/>
        </w:rPr>
        <w:t>Sequence Diagram:</w:t>
      </w:r>
      <w:r w:rsidR="006A15F7"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0A24C7D0" wp14:editId="2C2B688F">
            <wp:extent cx="5791835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482" w14:textId="367E7399" w:rsidR="00CE30E4" w:rsidRDefault="006245DC" w:rsidP="002B3C8C">
      <w:pPr>
        <w:spacing w:after="160" w:line="276" w:lineRule="auto"/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br w:type="page"/>
      </w:r>
    </w:p>
    <w:p w14:paraId="17EF96B1" w14:textId="5D74CC61" w:rsidR="00176A41" w:rsidRDefault="00176A41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</w:p>
    <w:p w14:paraId="64D19B66" w14:textId="245AE383" w:rsidR="00176A41" w:rsidRDefault="00176A41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>Class Diagram:</w:t>
      </w:r>
    </w:p>
    <w:p w14:paraId="4DD6D67B" w14:textId="77777777" w:rsidR="00FC0C29" w:rsidRDefault="00FC0C29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</w:p>
    <w:p w14:paraId="347FDD51" w14:textId="29A8577D" w:rsidR="00FC0C29" w:rsidRDefault="00FC0C29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  <w:r>
        <w:rPr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A312C47" wp14:editId="46F4472A">
            <wp:extent cx="5895975" cy="476055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iagramOfTV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107" cy="47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52D" w14:textId="77777777" w:rsidR="00176A41" w:rsidRDefault="00176A41" w:rsidP="002B3C8C">
      <w:pPr>
        <w:suppressAutoHyphens/>
        <w:autoSpaceDE w:val="0"/>
        <w:autoSpaceDN w:val="0"/>
        <w:adjustRightInd w:val="0"/>
        <w:spacing w:line="276" w:lineRule="auto"/>
        <w:rPr>
          <w:color w:val="000000" w:themeColor="text1"/>
          <w:sz w:val="32"/>
          <w:szCs w:val="32"/>
          <w:u w:val="single"/>
        </w:rPr>
      </w:pPr>
    </w:p>
    <w:p w14:paraId="0BAEF0CB" w14:textId="77777777" w:rsidR="00115253" w:rsidRDefault="00115253" w:rsidP="002B3C8C">
      <w:p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0E7B3B7" w14:textId="521D06C5" w:rsidR="00CE30E4" w:rsidRDefault="001E2F1B" w:rsidP="002B3C8C">
      <w:pPr>
        <w:tabs>
          <w:tab w:val="left" w:pos="3226"/>
        </w:tabs>
        <w:spacing w:line="276" w:lineRule="auto"/>
        <w:rPr>
          <w:sz w:val="32"/>
          <w:szCs w:val="32"/>
          <w:u w:val="single"/>
        </w:rPr>
      </w:pPr>
      <w:r w:rsidRPr="00115253">
        <w:rPr>
          <w:sz w:val="32"/>
          <w:szCs w:val="32"/>
          <w:u w:val="single"/>
        </w:rPr>
        <w:t>WireFrame for Ticket Vending Machine:</w:t>
      </w:r>
    </w:p>
    <w:p w14:paraId="3E998E88" w14:textId="77777777" w:rsidR="00176A41" w:rsidRPr="00115253" w:rsidRDefault="00176A41" w:rsidP="002B3C8C">
      <w:pPr>
        <w:tabs>
          <w:tab w:val="left" w:pos="3226"/>
        </w:tabs>
        <w:spacing w:line="276" w:lineRule="auto"/>
        <w:rPr>
          <w:sz w:val="32"/>
          <w:szCs w:val="32"/>
          <w:u w:val="single"/>
        </w:rPr>
      </w:pPr>
    </w:p>
    <w:p w14:paraId="45C6F9A7" w14:textId="1425C6B1" w:rsidR="00115253" w:rsidRPr="00176A41" w:rsidRDefault="00176A41" w:rsidP="002B3C8C">
      <w:pPr>
        <w:tabs>
          <w:tab w:val="left" w:pos="3226"/>
        </w:tabs>
        <w:spacing w:line="276" w:lineRule="auto"/>
        <w:rPr>
          <w:sz w:val="28"/>
          <w:szCs w:val="28"/>
        </w:rPr>
      </w:pPr>
      <w:r w:rsidRPr="00176A41">
        <w:rPr>
          <w:sz w:val="28"/>
          <w:szCs w:val="28"/>
        </w:rPr>
        <w:t>Input:</w:t>
      </w:r>
    </w:p>
    <w:p w14:paraId="0E41E9D0" w14:textId="72DEF630" w:rsidR="001E2F1B" w:rsidRPr="00CE30E4" w:rsidRDefault="00115253" w:rsidP="002B3C8C">
      <w:pPr>
        <w:tabs>
          <w:tab w:val="left" w:pos="3226"/>
        </w:tabs>
        <w:spacing w:line="276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E977EA1" wp14:editId="522AFFE9">
            <wp:extent cx="5718803" cy="23042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83" t="24923" r="29523" b="45425"/>
                    <a:stretch/>
                  </pic:blipFill>
                  <pic:spPr bwMode="auto">
                    <a:xfrm>
                      <a:off x="0" y="0"/>
                      <a:ext cx="5732152" cy="23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F1AD" w14:textId="0A85E9CD" w:rsidR="00176A41" w:rsidRPr="00176A41" w:rsidRDefault="00176A41" w:rsidP="002B3C8C">
      <w:pPr>
        <w:tabs>
          <w:tab w:val="left" w:pos="3226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Out</w:t>
      </w:r>
      <w:r w:rsidRPr="00176A41">
        <w:rPr>
          <w:sz w:val="28"/>
          <w:szCs w:val="28"/>
        </w:rPr>
        <w:t>put:</w:t>
      </w:r>
    </w:p>
    <w:p w14:paraId="7172C05A" w14:textId="77777777" w:rsidR="00F05FD0" w:rsidRDefault="00176A41" w:rsidP="002B3C8C">
      <w:pPr>
        <w:tabs>
          <w:tab w:val="left" w:pos="3226"/>
        </w:tabs>
        <w:spacing w:line="276" w:lineRule="auto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6FBA87" wp14:editId="525FCF5F">
            <wp:extent cx="5372160" cy="191658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11" t="54904" r="48848" b="28095"/>
                    <a:stretch/>
                  </pic:blipFill>
                  <pic:spPr bwMode="auto">
                    <a:xfrm>
                      <a:off x="0" y="0"/>
                      <a:ext cx="5414671" cy="193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C37A0" w14:textId="77777777" w:rsidR="00F05FD0" w:rsidRDefault="00F05FD0" w:rsidP="002B3C8C">
      <w:pPr>
        <w:spacing w:after="160" w:line="276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1BB05F77" w14:textId="5A4A23CC" w:rsidR="00357412" w:rsidRDefault="00357412" w:rsidP="002B3C8C">
      <w:pPr>
        <w:tabs>
          <w:tab w:val="left" w:pos="3226"/>
        </w:tabs>
        <w:spacing w:line="276" w:lineRule="auto"/>
        <w:rPr>
          <w:sz w:val="32"/>
          <w:szCs w:val="32"/>
          <w:u w:val="single"/>
        </w:rPr>
      </w:pPr>
      <w:r w:rsidRPr="00357412">
        <w:rPr>
          <w:sz w:val="32"/>
          <w:szCs w:val="32"/>
          <w:u w:val="single"/>
        </w:rPr>
        <w:t>Demo C#</w:t>
      </w:r>
      <w:r>
        <w:rPr>
          <w:sz w:val="32"/>
          <w:szCs w:val="32"/>
          <w:u w:val="single"/>
        </w:rPr>
        <w:t>:</w:t>
      </w:r>
    </w:p>
    <w:p w14:paraId="34A8CA0A" w14:textId="4A5BA358" w:rsidR="002B3C8C" w:rsidRDefault="002B3C8C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 w:rsidRPr="002B3C8C">
        <w:rPr>
          <w:sz w:val="28"/>
          <w:szCs w:val="28"/>
        </w:rPr>
        <w:t>This is the first interface for user when they start to use this machine. Then if they choose Credit Card or Qr code,..</w:t>
      </w:r>
    </w:p>
    <w:p w14:paraId="06D2C3E6" w14:textId="72F17880" w:rsidR="00F05FD0" w:rsidRDefault="00F05FD0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>
        <w:rPr>
          <w:noProof/>
        </w:rPr>
        <w:drawing>
          <wp:inline distT="0" distB="0" distL="0" distR="0" wp14:anchorId="1D0813FB" wp14:editId="0D729605">
            <wp:extent cx="5526632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81" t="3069" r="20074" b="67549"/>
                    <a:stretch/>
                  </pic:blipFill>
                  <pic:spPr bwMode="auto">
                    <a:xfrm>
                      <a:off x="0" y="0"/>
                      <a:ext cx="5536783" cy="238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08E7D" w14:textId="4F460CC1" w:rsidR="00F05FD0" w:rsidRDefault="00F05FD0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</w:p>
    <w:p w14:paraId="4D6436DB" w14:textId="355288EF" w:rsidR="00F05FD0" w:rsidRDefault="007600B8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>
        <w:rPr>
          <w:sz w:val="28"/>
          <w:szCs w:val="28"/>
        </w:rPr>
        <w:t>T</w:t>
      </w:r>
      <w:r w:rsidR="00F05FD0" w:rsidRPr="002B3C8C">
        <w:rPr>
          <w:sz w:val="28"/>
          <w:szCs w:val="28"/>
        </w:rPr>
        <w:t>hey will show another form depending on what is their choice</w:t>
      </w:r>
      <w:r w:rsidR="00F05FD0">
        <w:rPr>
          <w:sz w:val="32"/>
          <w:szCs w:val="32"/>
        </w:rPr>
        <w:t>:</w:t>
      </w:r>
      <w:bookmarkStart w:id="0" w:name="_GoBack"/>
      <w:bookmarkEnd w:id="0"/>
    </w:p>
    <w:p w14:paraId="75AC286B" w14:textId="6ABD6B23" w:rsidR="00F05FD0" w:rsidRDefault="00F05FD0" w:rsidP="002B3C8C">
      <w:pPr>
        <w:tabs>
          <w:tab w:val="left" w:pos="3226"/>
        </w:tabs>
        <w:spacing w:line="276" w:lineRule="auto"/>
        <w:ind w:left="426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Credit Card: </w:t>
      </w:r>
    </w:p>
    <w:p w14:paraId="7FC40124" w14:textId="213DE187" w:rsidR="0055189A" w:rsidRDefault="002B3C8C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>
        <w:rPr>
          <w:noProof/>
        </w:rPr>
        <w:drawing>
          <wp:inline distT="0" distB="0" distL="0" distR="0" wp14:anchorId="5E01AD9D" wp14:editId="3D2E1D87">
            <wp:extent cx="5623354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39" t="21927" r="20403" b="53735"/>
                    <a:stretch/>
                  </pic:blipFill>
                  <pic:spPr bwMode="auto">
                    <a:xfrm>
                      <a:off x="0" y="0"/>
                      <a:ext cx="5632321" cy="16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418C" w14:textId="77777777" w:rsidR="0055189A" w:rsidRDefault="0055189A" w:rsidP="002B3C8C">
      <w:pPr>
        <w:spacing w:after="16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D2B2619" w14:textId="77777777" w:rsidR="00F05FD0" w:rsidRDefault="00F05FD0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</w:p>
    <w:p w14:paraId="7E752AEB" w14:textId="16DCD7DF" w:rsidR="00F05FD0" w:rsidRDefault="00F05FD0" w:rsidP="002B3C8C">
      <w:pPr>
        <w:tabs>
          <w:tab w:val="left" w:pos="3226"/>
        </w:tabs>
        <w:spacing w:line="276" w:lineRule="auto"/>
        <w:ind w:left="426"/>
        <w:rPr>
          <w:i/>
          <w:sz w:val="32"/>
          <w:szCs w:val="32"/>
        </w:rPr>
      </w:pPr>
      <w:r w:rsidRPr="00F05FD0">
        <w:rPr>
          <w:i/>
          <w:sz w:val="32"/>
          <w:szCs w:val="32"/>
        </w:rPr>
        <w:t>QR Code or Digital Wallet:</w:t>
      </w:r>
    </w:p>
    <w:p w14:paraId="3152428E" w14:textId="1D4AB93A" w:rsidR="002B3C8C" w:rsidRPr="002B3C8C" w:rsidRDefault="002B3C8C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>
        <w:rPr>
          <w:noProof/>
        </w:rPr>
        <w:drawing>
          <wp:inline distT="0" distB="0" distL="0" distR="0" wp14:anchorId="56B09FEA" wp14:editId="4B66C7C4">
            <wp:extent cx="5350716" cy="2143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2" t="3947" r="35698" b="62944"/>
                    <a:stretch/>
                  </pic:blipFill>
                  <pic:spPr bwMode="auto">
                    <a:xfrm>
                      <a:off x="0" y="0"/>
                      <a:ext cx="5357609" cy="214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8508" w14:textId="2D2F9E68" w:rsidR="0055189A" w:rsidRDefault="0055189A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</w:p>
    <w:p w14:paraId="44FCD44C" w14:textId="4F6F7321" w:rsidR="003E0576" w:rsidRDefault="003E0576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</w:p>
    <w:p w14:paraId="01A09D3F" w14:textId="213F7081" w:rsidR="003E0576" w:rsidRPr="002B3C8C" w:rsidRDefault="003E0576" w:rsidP="002B3C8C">
      <w:pPr>
        <w:tabs>
          <w:tab w:val="left" w:pos="3226"/>
        </w:tabs>
        <w:spacing w:line="276" w:lineRule="auto"/>
        <w:ind w:left="426"/>
        <w:rPr>
          <w:sz w:val="28"/>
          <w:szCs w:val="28"/>
        </w:rPr>
      </w:pPr>
      <w:r w:rsidRPr="002B3C8C">
        <w:rPr>
          <w:sz w:val="28"/>
          <w:szCs w:val="28"/>
        </w:rPr>
        <w:t xml:space="preserve">When user completed all of this, they will click finish button. The machine will </w:t>
      </w:r>
      <w:r w:rsidR="008E294A" w:rsidRPr="002B3C8C">
        <w:rPr>
          <w:sz w:val="28"/>
          <w:szCs w:val="28"/>
        </w:rPr>
        <w:t>show Ticket form and then print it for user. The Ticket will have form like this:</w:t>
      </w:r>
    </w:p>
    <w:p w14:paraId="19CBDB8F" w14:textId="39EB31AA" w:rsidR="008E294A" w:rsidRPr="0055189A" w:rsidRDefault="00682B1D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  <w:r>
        <w:rPr>
          <w:noProof/>
        </w:rPr>
        <w:drawing>
          <wp:inline distT="0" distB="0" distL="0" distR="0" wp14:anchorId="0EDD1B35" wp14:editId="21E7DEB4">
            <wp:extent cx="5526496" cy="158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202" t="54159" r="17443" b="22818"/>
                    <a:stretch/>
                  </pic:blipFill>
                  <pic:spPr bwMode="auto">
                    <a:xfrm>
                      <a:off x="0" y="0"/>
                      <a:ext cx="5534936" cy="158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7107" w14:textId="77777777" w:rsidR="00F05FD0" w:rsidRPr="00F05FD0" w:rsidRDefault="00F05FD0" w:rsidP="002B3C8C">
      <w:pPr>
        <w:tabs>
          <w:tab w:val="left" w:pos="3226"/>
        </w:tabs>
        <w:spacing w:line="276" w:lineRule="auto"/>
        <w:ind w:left="426"/>
        <w:rPr>
          <w:sz w:val="32"/>
          <w:szCs w:val="32"/>
        </w:rPr>
      </w:pPr>
    </w:p>
    <w:sectPr w:rsidR="00F05FD0" w:rsidRPr="00F05FD0">
      <w:headerReference w:type="default" r:id="rId18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CB25C" w14:textId="77777777" w:rsidR="007544F4" w:rsidRDefault="007544F4">
      <w:r>
        <w:separator/>
      </w:r>
    </w:p>
  </w:endnote>
  <w:endnote w:type="continuationSeparator" w:id="0">
    <w:p w14:paraId="1AF0E074" w14:textId="77777777" w:rsidR="007544F4" w:rsidRDefault="00754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CC6E7" w14:textId="77777777" w:rsidR="007544F4" w:rsidRDefault="007544F4">
      <w:r>
        <w:separator/>
      </w:r>
    </w:p>
  </w:footnote>
  <w:footnote w:type="continuationSeparator" w:id="0">
    <w:p w14:paraId="749B8AA1" w14:textId="77777777" w:rsidR="007544F4" w:rsidRDefault="00754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6468923"/>
    </w:sdtPr>
    <w:sdtEndPr>
      <w:rPr>
        <w:rStyle w:val="NidungvnbnChar"/>
        <w:sz w:val="26"/>
        <w:szCs w:val="26"/>
      </w:rPr>
    </w:sdtEndPr>
    <w:sdtContent>
      <w:p w14:paraId="3A5F6122" w14:textId="77777777" w:rsidR="007600B8" w:rsidRDefault="007600B8">
        <w:pPr>
          <w:pStyle w:val="Header"/>
          <w:jc w:val="center"/>
          <w:rPr>
            <w:rStyle w:val="NidungvnbnChar"/>
          </w:rPr>
        </w:pPr>
        <w:r>
          <w:rPr>
            <w:rStyle w:val="NidungvnbnChar"/>
          </w:rPr>
          <w:fldChar w:fldCharType="begin"/>
        </w:r>
        <w:r>
          <w:rPr>
            <w:rStyle w:val="NidungvnbnChar"/>
          </w:rPr>
          <w:instrText xml:space="preserve"> PAGE   \* MERGEFORMAT </w:instrText>
        </w:r>
        <w:r>
          <w:rPr>
            <w:rStyle w:val="NidungvnbnChar"/>
          </w:rPr>
          <w:fldChar w:fldCharType="separate"/>
        </w:r>
        <w:r>
          <w:rPr>
            <w:rStyle w:val="NidungvnbnChar"/>
          </w:rPr>
          <w:t>1</w:t>
        </w:r>
        <w:r>
          <w:rPr>
            <w:rStyle w:val="NidungvnbnChar"/>
          </w:rPr>
          <w:fldChar w:fldCharType="end"/>
        </w:r>
      </w:p>
    </w:sdtContent>
  </w:sdt>
  <w:p w14:paraId="781E2CF1" w14:textId="77777777" w:rsidR="007600B8" w:rsidRDefault="007600B8">
    <w:pPr>
      <w:pStyle w:val="Nidungvnb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83CA7"/>
    <w:multiLevelType w:val="multilevel"/>
    <w:tmpl w:val="02D83CA7"/>
    <w:lvl w:ilvl="0">
      <w:start w:val="1"/>
      <w:numFmt w:val="bullet"/>
      <w:lvlText w:val=""/>
      <w:lvlJc w:val="left"/>
      <w:pPr>
        <w:ind w:left="200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2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66" w:hanging="360"/>
      </w:pPr>
      <w:rPr>
        <w:rFonts w:ascii="Wingdings" w:hAnsi="Wingdings" w:hint="default"/>
      </w:rPr>
    </w:lvl>
  </w:abstractNum>
  <w:abstractNum w:abstractNumId="1" w15:restartNumberingAfterBreak="0">
    <w:nsid w:val="0E271F6F"/>
    <w:multiLevelType w:val="hybridMultilevel"/>
    <w:tmpl w:val="DF80C28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1D4133C"/>
    <w:multiLevelType w:val="multilevel"/>
    <w:tmpl w:val="11D4133C"/>
    <w:lvl w:ilvl="0">
      <w:start w:val="1"/>
      <w:numFmt w:val="bullet"/>
      <w:pStyle w:val="MTDisplayEquation"/>
      <w:lvlText w:val=""/>
      <w:lvlJc w:val="left"/>
      <w:pPr>
        <w:ind w:left="8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FC16BD4"/>
    <w:multiLevelType w:val="multilevel"/>
    <w:tmpl w:val="1FC16BD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B923C9"/>
    <w:multiLevelType w:val="multilevel"/>
    <w:tmpl w:val="23B923C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747EC"/>
    <w:multiLevelType w:val="multilevel"/>
    <w:tmpl w:val="24A747E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4EE0403"/>
    <w:multiLevelType w:val="multilevel"/>
    <w:tmpl w:val="24EE0403"/>
    <w:lvl w:ilvl="0">
      <w:start w:val="1"/>
      <w:numFmt w:val="decimal"/>
      <w:lvlText w:val="2.%1"/>
      <w:lvlJc w:val="right"/>
      <w:pPr>
        <w:ind w:left="150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6A53617"/>
    <w:multiLevelType w:val="multilevel"/>
    <w:tmpl w:val="26A53617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E844096"/>
    <w:multiLevelType w:val="hybridMultilevel"/>
    <w:tmpl w:val="3F54D876"/>
    <w:lvl w:ilvl="0" w:tplc="C8E6B10A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659E6"/>
    <w:multiLevelType w:val="multilevel"/>
    <w:tmpl w:val="2F3659E6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3A68F7"/>
    <w:multiLevelType w:val="multilevel"/>
    <w:tmpl w:val="373A68F7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8F831D2"/>
    <w:multiLevelType w:val="hybridMultilevel"/>
    <w:tmpl w:val="0714E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E7176"/>
    <w:multiLevelType w:val="hybridMultilevel"/>
    <w:tmpl w:val="1F509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0834CF"/>
    <w:multiLevelType w:val="multilevel"/>
    <w:tmpl w:val="440834CF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02E404C"/>
    <w:multiLevelType w:val="multilevel"/>
    <w:tmpl w:val="502E404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14C10A4"/>
    <w:multiLevelType w:val="multilevel"/>
    <w:tmpl w:val="514C10A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5891E6B"/>
    <w:multiLevelType w:val="hybridMultilevel"/>
    <w:tmpl w:val="31C6C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742073"/>
    <w:multiLevelType w:val="multilevel"/>
    <w:tmpl w:val="58742073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074AFA"/>
    <w:multiLevelType w:val="multilevel"/>
    <w:tmpl w:val="5C074AFA"/>
    <w:lvl w:ilvl="0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5F5101E3"/>
    <w:multiLevelType w:val="multilevel"/>
    <w:tmpl w:val="5F5101E3"/>
    <w:lvl w:ilvl="0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20" w15:restartNumberingAfterBreak="0">
    <w:nsid w:val="67044341"/>
    <w:multiLevelType w:val="multilevel"/>
    <w:tmpl w:val="67044341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33B01A8"/>
    <w:multiLevelType w:val="multilevel"/>
    <w:tmpl w:val="733B01A8"/>
    <w:lvl w:ilvl="0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74AF1F77"/>
    <w:multiLevelType w:val="multilevel"/>
    <w:tmpl w:val="74AF1F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76515CDA"/>
    <w:multiLevelType w:val="multilevel"/>
    <w:tmpl w:val="2A7EAB8E"/>
    <w:lvl w:ilvl="0">
      <w:start w:val="1"/>
      <w:numFmt w:val="decimal"/>
      <w:lvlText w:val="1.2.%1"/>
      <w:lvlJc w:val="right"/>
      <w:pPr>
        <w:ind w:left="360" w:hanging="360"/>
      </w:pPr>
      <w:rPr>
        <w:rFonts w:hint="default"/>
        <w:b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B5DE2"/>
    <w:multiLevelType w:val="multilevel"/>
    <w:tmpl w:val="79FB5DE2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7FBC2AA1"/>
    <w:multiLevelType w:val="multilevel"/>
    <w:tmpl w:val="7FBC2AA1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23"/>
  </w:num>
  <w:num w:numId="5">
    <w:abstractNumId w:val="18"/>
  </w:num>
  <w:num w:numId="6">
    <w:abstractNumId w:val="19"/>
  </w:num>
  <w:num w:numId="7">
    <w:abstractNumId w:val="7"/>
  </w:num>
  <w:num w:numId="8">
    <w:abstractNumId w:val="14"/>
  </w:num>
  <w:num w:numId="9">
    <w:abstractNumId w:val="21"/>
  </w:num>
  <w:num w:numId="10">
    <w:abstractNumId w:val="20"/>
  </w:num>
  <w:num w:numId="11">
    <w:abstractNumId w:val="5"/>
  </w:num>
  <w:num w:numId="12">
    <w:abstractNumId w:val="25"/>
  </w:num>
  <w:num w:numId="13">
    <w:abstractNumId w:val="0"/>
  </w:num>
  <w:num w:numId="14">
    <w:abstractNumId w:val="3"/>
  </w:num>
  <w:num w:numId="15">
    <w:abstractNumId w:val="15"/>
  </w:num>
  <w:num w:numId="16">
    <w:abstractNumId w:val="17"/>
  </w:num>
  <w:num w:numId="17">
    <w:abstractNumId w:val="6"/>
  </w:num>
  <w:num w:numId="18">
    <w:abstractNumId w:val="4"/>
  </w:num>
  <w:num w:numId="19">
    <w:abstractNumId w:val="13"/>
  </w:num>
  <w:num w:numId="20">
    <w:abstractNumId w:val="24"/>
  </w:num>
  <w:num w:numId="21">
    <w:abstractNumId w:val="22"/>
  </w:num>
  <w:num w:numId="22">
    <w:abstractNumId w:val="1"/>
  </w:num>
  <w:num w:numId="23">
    <w:abstractNumId w:val="8"/>
  </w:num>
  <w:num w:numId="24">
    <w:abstractNumId w:val="12"/>
  </w:num>
  <w:num w:numId="25">
    <w:abstractNumId w:val="16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87"/>
    <w:rsid w:val="000040D7"/>
    <w:rsid w:val="000074FC"/>
    <w:rsid w:val="00012957"/>
    <w:rsid w:val="00014237"/>
    <w:rsid w:val="000143E0"/>
    <w:rsid w:val="0001656F"/>
    <w:rsid w:val="000214FA"/>
    <w:rsid w:val="00024496"/>
    <w:rsid w:val="000253F1"/>
    <w:rsid w:val="00025FDC"/>
    <w:rsid w:val="0002714F"/>
    <w:rsid w:val="00032734"/>
    <w:rsid w:val="00036502"/>
    <w:rsid w:val="00037509"/>
    <w:rsid w:val="0004029D"/>
    <w:rsid w:val="00042E50"/>
    <w:rsid w:val="00044D86"/>
    <w:rsid w:val="00047EF8"/>
    <w:rsid w:val="0006025A"/>
    <w:rsid w:val="00063CBE"/>
    <w:rsid w:val="00066458"/>
    <w:rsid w:val="00071058"/>
    <w:rsid w:val="00071A8F"/>
    <w:rsid w:val="00071B0B"/>
    <w:rsid w:val="00072356"/>
    <w:rsid w:val="000733A3"/>
    <w:rsid w:val="00081EA7"/>
    <w:rsid w:val="000840D5"/>
    <w:rsid w:val="0009258D"/>
    <w:rsid w:val="000A150D"/>
    <w:rsid w:val="000A46A1"/>
    <w:rsid w:val="000A6A31"/>
    <w:rsid w:val="000A6D9E"/>
    <w:rsid w:val="000A7358"/>
    <w:rsid w:val="000B4A17"/>
    <w:rsid w:val="000C05C9"/>
    <w:rsid w:val="000C1836"/>
    <w:rsid w:val="000C1BAD"/>
    <w:rsid w:val="000C3AA2"/>
    <w:rsid w:val="000C46A1"/>
    <w:rsid w:val="000D0A60"/>
    <w:rsid w:val="000D1B5B"/>
    <w:rsid w:val="000D5263"/>
    <w:rsid w:val="000E3F5B"/>
    <w:rsid w:val="000E5119"/>
    <w:rsid w:val="000F51CF"/>
    <w:rsid w:val="00103D89"/>
    <w:rsid w:val="001065B9"/>
    <w:rsid w:val="00110650"/>
    <w:rsid w:val="001126AB"/>
    <w:rsid w:val="001145F1"/>
    <w:rsid w:val="00115253"/>
    <w:rsid w:val="001152F6"/>
    <w:rsid w:val="00115628"/>
    <w:rsid w:val="00121091"/>
    <w:rsid w:val="00121E02"/>
    <w:rsid w:val="001242ED"/>
    <w:rsid w:val="00124626"/>
    <w:rsid w:val="00124782"/>
    <w:rsid w:val="001265D9"/>
    <w:rsid w:val="00132FA2"/>
    <w:rsid w:val="001361E0"/>
    <w:rsid w:val="00136DA2"/>
    <w:rsid w:val="00136FF5"/>
    <w:rsid w:val="00137179"/>
    <w:rsid w:val="0014589F"/>
    <w:rsid w:val="001469F7"/>
    <w:rsid w:val="00147681"/>
    <w:rsid w:val="001502D2"/>
    <w:rsid w:val="00152E95"/>
    <w:rsid w:val="0015325F"/>
    <w:rsid w:val="0015475E"/>
    <w:rsid w:val="00170DC0"/>
    <w:rsid w:val="00175303"/>
    <w:rsid w:val="00176A41"/>
    <w:rsid w:val="001816F0"/>
    <w:rsid w:val="00186CC1"/>
    <w:rsid w:val="00187074"/>
    <w:rsid w:val="001909C1"/>
    <w:rsid w:val="00191281"/>
    <w:rsid w:val="00192044"/>
    <w:rsid w:val="00192ADE"/>
    <w:rsid w:val="00195690"/>
    <w:rsid w:val="00196869"/>
    <w:rsid w:val="001A7ABD"/>
    <w:rsid w:val="001B11CB"/>
    <w:rsid w:val="001B1712"/>
    <w:rsid w:val="001C1A04"/>
    <w:rsid w:val="001C5FDC"/>
    <w:rsid w:val="001D1BD8"/>
    <w:rsid w:val="001D62D6"/>
    <w:rsid w:val="001D66DE"/>
    <w:rsid w:val="001D6DA5"/>
    <w:rsid w:val="001E2F1B"/>
    <w:rsid w:val="001F7A64"/>
    <w:rsid w:val="00204813"/>
    <w:rsid w:val="0020509F"/>
    <w:rsid w:val="002058A5"/>
    <w:rsid w:val="00206A66"/>
    <w:rsid w:val="002076BF"/>
    <w:rsid w:val="00207DC2"/>
    <w:rsid w:val="00212A95"/>
    <w:rsid w:val="00213197"/>
    <w:rsid w:val="00215C6B"/>
    <w:rsid w:val="00226564"/>
    <w:rsid w:val="00230D19"/>
    <w:rsid w:val="002315A6"/>
    <w:rsid w:val="00232C25"/>
    <w:rsid w:val="00237E47"/>
    <w:rsid w:val="00240F46"/>
    <w:rsid w:val="002429FD"/>
    <w:rsid w:val="00245599"/>
    <w:rsid w:val="00245604"/>
    <w:rsid w:val="0024593F"/>
    <w:rsid w:val="00246947"/>
    <w:rsid w:val="00252F26"/>
    <w:rsid w:val="00256878"/>
    <w:rsid w:val="00257A52"/>
    <w:rsid w:val="00260E40"/>
    <w:rsid w:val="00263560"/>
    <w:rsid w:val="00264C4D"/>
    <w:rsid w:val="0028219B"/>
    <w:rsid w:val="002831DA"/>
    <w:rsid w:val="00283236"/>
    <w:rsid w:val="00284764"/>
    <w:rsid w:val="00285855"/>
    <w:rsid w:val="0028644A"/>
    <w:rsid w:val="00291721"/>
    <w:rsid w:val="00291EFD"/>
    <w:rsid w:val="002947AC"/>
    <w:rsid w:val="002A6007"/>
    <w:rsid w:val="002B3C8C"/>
    <w:rsid w:val="002B7264"/>
    <w:rsid w:val="002C2AD0"/>
    <w:rsid w:val="002C3297"/>
    <w:rsid w:val="002C7020"/>
    <w:rsid w:val="002C72C8"/>
    <w:rsid w:val="002D4A40"/>
    <w:rsid w:val="002D6183"/>
    <w:rsid w:val="002E33AA"/>
    <w:rsid w:val="002E772F"/>
    <w:rsid w:val="002E7C0E"/>
    <w:rsid w:val="002F166D"/>
    <w:rsid w:val="002F22F9"/>
    <w:rsid w:val="0030053C"/>
    <w:rsid w:val="0030175E"/>
    <w:rsid w:val="003140E4"/>
    <w:rsid w:val="003146AF"/>
    <w:rsid w:val="00314B30"/>
    <w:rsid w:val="00315ABE"/>
    <w:rsid w:val="003218FF"/>
    <w:rsid w:val="00321E33"/>
    <w:rsid w:val="0032605B"/>
    <w:rsid w:val="00332F76"/>
    <w:rsid w:val="00334CE8"/>
    <w:rsid w:val="00340D13"/>
    <w:rsid w:val="00341A6B"/>
    <w:rsid w:val="00342C83"/>
    <w:rsid w:val="003435B7"/>
    <w:rsid w:val="00343B87"/>
    <w:rsid w:val="00351EA7"/>
    <w:rsid w:val="00353D1E"/>
    <w:rsid w:val="00357412"/>
    <w:rsid w:val="00360EFD"/>
    <w:rsid w:val="00364E1C"/>
    <w:rsid w:val="00367529"/>
    <w:rsid w:val="00374175"/>
    <w:rsid w:val="00381468"/>
    <w:rsid w:val="00396194"/>
    <w:rsid w:val="00396C4F"/>
    <w:rsid w:val="003A0E22"/>
    <w:rsid w:val="003A352F"/>
    <w:rsid w:val="003A6920"/>
    <w:rsid w:val="003B19F9"/>
    <w:rsid w:val="003B6F52"/>
    <w:rsid w:val="003C69F2"/>
    <w:rsid w:val="003D2184"/>
    <w:rsid w:val="003D67F8"/>
    <w:rsid w:val="003E0576"/>
    <w:rsid w:val="003E06E3"/>
    <w:rsid w:val="003E5687"/>
    <w:rsid w:val="003F10C7"/>
    <w:rsid w:val="003F1251"/>
    <w:rsid w:val="003F1A6B"/>
    <w:rsid w:val="00403AF8"/>
    <w:rsid w:val="004106A0"/>
    <w:rsid w:val="00412EF5"/>
    <w:rsid w:val="00415206"/>
    <w:rsid w:val="00415F99"/>
    <w:rsid w:val="00425D3A"/>
    <w:rsid w:val="004279C0"/>
    <w:rsid w:val="004329A7"/>
    <w:rsid w:val="0044759E"/>
    <w:rsid w:val="00450CC2"/>
    <w:rsid w:val="00453AB1"/>
    <w:rsid w:val="00455C0C"/>
    <w:rsid w:val="004714BE"/>
    <w:rsid w:val="00481221"/>
    <w:rsid w:val="00481634"/>
    <w:rsid w:val="004876B1"/>
    <w:rsid w:val="0048782C"/>
    <w:rsid w:val="004A163D"/>
    <w:rsid w:val="004A7C39"/>
    <w:rsid w:val="004B1DE3"/>
    <w:rsid w:val="004C4A7F"/>
    <w:rsid w:val="004C743E"/>
    <w:rsid w:val="004D1DC8"/>
    <w:rsid w:val="004D7EBD"/>
    <w:rsid w:val="004E2686"/>
    <w:rsid w:val="004E3C16"/>
    <w:rsid w:val="004E518D"/>
    <w:rsid w:val="004E7067"/>
    <w:rsid w:val="004F41F2"/>
    <w:rsid w:val="005028D3"/>
    <w:rsid w:val="00503DE1"/>
    <w:rsid w:val="00504745"/>
    <w:rsid w:val="0051010D"/>
    <w:rsid w:val="005169DB"/>
    <w:rsid w:val="00517B21"/>
    <w:rsid w:val="00523359"/>
    <w:rsid w:val="00523A7C"/>
    <w:rsid w:val="005247A9"/>
    <w:rsid w:val="00524B8F"/>
    <w:rsid w:val="00525E34"/>
    <w:rsid w:val="00526447"/>
    <w:rsid w:val="0053182F"/>
    <w:rsid w:val="00534D7F"/>
    <w:rsid w:val="00535BAA"/>
    <w:rsid w:val="00537234"/>
    <w:rsid w:val="005451C4"/>
    <w:rsid w:val="0055189A"/>
    <w:rsid w:val="00570CEF"/>
    <w:rsid w:val="00571143"/>
    <w:rsid w:val="00572BDC"/>
    <w:rsid w:val="00573627"/>
    <w:rsid w:val="00575E94"/>
    <w:rsid w:val="00580942"/>
    <w:rsid w:val="00580E5C"/>
    <w:rsid w:val="00586252"/>
    <w:rsid w:val="005924FE"/>
    <w:rsid w:val="005A00E9"/>
    <w:rsid w:val="005A3350"/>
    <w:rsid w:val="005A50AB"/>
    <w:rsid w:val="005A67D9"/>
    <w:rsid w:val="005A6957"/>
    <w:rsid w:val="005B0DB7"/>
    <w:rsid w:val="005C0F14"/>
    <w:rsid w:val="005C724C"/>
    <w:rsid w:val="005D597D"/>
    <w:rsid w:val="005D5C20"/>
    <w:rsid w:val="005D63CC"/>
    <w:rsid w:val="005D7416"/>
    <w:rsid w:val="005D7A46"/>
    <w:rsid w:val="005D7F69"/>
    <w:rsid w:val="005F0B74"/>
    <w:rsid w:val="005F5072"/>
    <w:rsid w:val="00600D44"/>
    <w:rsid w:val="00603890"/>
    <w:rsid w:val="0061267C"/>
    <w:rsid w:val="0061268F"/>
    <w:rsid w:val="006245DC"/>
    <w:rsid w:val="00626DDD"/>
    <w:rsid w:val="00633940"/>
    <w:rsid w:val="00633E48"/>
    <w:rsid w:val="00635737"/>
    <w:rsid w:val="0064189C"/>
    <w:rsid w:val="0064196E"/>
    <w:rsid w:val="00645881"/>
    <w:rsid w:val="00650D6A"/>
    <w:rsid w:val="00650E3E"/>
    <w:rsid w:val="0065217E"/>
    <w:rsid w:val="00655B29"/>
    <w:rsid w:val="00662C69"/>
    <w:rsid w:val="00663B19"/>
    <w:rsid w:val="00667724"/>
    <w:rsid w:val="006705F7"/>
    <w:rsid w:val="0067230E"/>
    <w:rsid w:val="00680BBC"/>
    <w:rsid w:val="00682B1D"/>
    <w:rsid w:val="006871F2"/>
    <w:rsid w:val="00692CC3"/>
    <w:rsid w:val="00695E51"/>
    <w:rsid w:val="006A15F7"/>
    <w:rsid w:val="006A1627"/>
    <w:rsid w:val="006B0413"/>
    <w:rsid w:val="006B1564"/>
    <w:rsid w:val="006D3179"/>
    <w:rsid w:val="006D44BC"/>
    <w:rsid w:val="006D5BFC"/>
    <w:rsid w:val="006D671F"/>
    <w:rsid w:val="006E0ACC"/>
    <w:rsid w:val="006E1AA8"/>
    <w:rsid w:val="006E33EA"/>
    <w:rsid w:val="006E577D"/>
    <w:rsid w:val="006E6127"/>
    <w:rsid w:val="00705BD9"/>
    <w:rsid w:val="00707CA5"/>
    <w:rsid w:val="0071024D"/>
    <w:rsid w:val="0071340E"/>
    <w:rsid w:val="00720413"/>
    <w:rsid w:val="00723717"/>
    <w:rsid w:val="00727C54"/>
    <w:rsid w:val="00735DCE"/>
    <w:rsid w:val="00737340"/>
    <w:rsid w:val="00737916"/>
    <w:rsid w:val="0074041A"/>
    <w:rsid w:val="007405FB"/>
    <w:rsid w:val="00741FB5"/>
    <w:rsid w:val="00744FD4"/>
    <w:rsid w:val="0075053B"/>
    <w:rsid w:val="0075165D"/>
    <w:rsid w:val="007544F4"/>
    <w:rsid w:val="007569E4"/>
    <w:rsid w:val="00757C6C"/>
    <w:rsid w:val="007600B8"/>
    <w:rsid w:val="00773741"/>
    <w:rsid w:val="007768D3"/>
    <w:rsid w:val="00776B39"/>
    <w:rsid w:val="00777D56"/>
    <w:rsid w:val="00782EA2"/>
    <w:rsid w:val="00790E9F"/>
    <w:rsid w:val="0079573F"/>
    <w:rsid w:val="007A7CD6"/>
    <w:rsid w:val="007B1A23"/>
    <w:rsid w:val="007B210E"/>
    <w:rsid w:val="007B2688"/>
    <w:rsid w:val="007B44B0"/>
    <w:rsid w:val="007B547F"/>
    <w:rsid w:val="007B65B9"/>
    <w:rsid w:val="007B6E88"/>
    <w:rsid w:val="007B79CC"/>
    <w:rsid w:val="007B7FF5"/>
    <w:rsid w:val="007C27A0"/>
    <w:rsid w:val="007C6FE5"/>
    <w:rsid w:val="007D237E"/>
    <w:rsid w:val="007D27F0"/>
    <w:rsid w:val="007D5CF4"/>
    <w:rsid w:val="007E200F"/>
    <w:rsid w:val="007E6AB9"/>
    <w:rsid w:val="007E7FF7"/>
    <w:rsid w:val="007F2747"/>
    <w:rsid w:val="007F6778"/>
    <w:rsid w:val="00800EDA"/>
    <w:rsid w:val="00801ED4"/>
    <w:rsid w:val="00802FD2"/>
    <w:rsid w:val="008039C9"/>
    <w:rsid w:val="00811AB8"/>
    <w:rsid w:val="008151F1"/>
    <w:rsid w:val="00817EBA"/>
    <w:rsid w:val="00823EAA"/>
    <w:rsid w:val="00832792"/>
    <w:rsid w:val="00844E75"/>
    <w:rsid w:val="00851121"/>
    <w:rsid w:val="008512BA"/>
    <w:rsid w:val="00851F2A"/>
    <w:rsid w:val="0085317D"/>
    <w:rsid w:val="0086201A"/>
    <w:rsid w:val="008668B9"/>
    <w:rsid w:val="00867C2D"/>
    <w:rsid w:val="00872B5C"/>
    <w:rsid w:val="00873080"/>
    <w:rsid w:val="00873698"/>
    <w:rsid w:val="00873D44"/>
    <w:rsid w:val="0087428F"/>
    <w:rsid w:val="00880D36"/>
    <w:rsid w:val="0088692B"/>
    <w:rsid w:val="008914D3"/>
    <w:rsid w:val="008926C2"/>
    <w:rsid w:val="0089287F"/>
    <w:rsid w:val="00893E55"/>
    <w:rsid w:val="008955C3"/>
    <w:rsid w:val="00897AA6"/>
    <w:rsid w:val="008A027C"/>
    <w:rsid w:val="008A155F"/>
    <w:rsid w:val="008A374D"/>
    <w:rsid w:val="008A3BAC"/>
    <w:rsid w:val="008A4D88"/>
    <w:rsid w:val="008A55CE"/>
    <w:rsid w:val="008B1D22"/>
    <w:rsid w:val="008B5803"/>
    <w:rsid w:val="008B7E3E"/>
    <w:rsid w:val="008D00D2"/>
    <w:rsid w:val="008D2852"/>
    <w:rsid w:val="008D42D2"/>
    <w:rsid w:val="008D50B2"/>
    <w:rsid w:val="008E22D2"/>
    <w:rsid w:val="008E294A"/>
    <w:rsid w:val="008E402B"/>
    <w:rsid w:val="008E6453"/>
    <w:rsid w:val="008F1F05"/>
    <w:rsid w:val="008F2D50"/>
    <w:rsid w:val="008F5A0B"/>
    <w:rsid w:val="008F62CF"/>
    <w:rsid w:val="008F6BBA"/>
    <w:rsid w:val="009022AF"/>
    <w:rsid w:val="00903FFE"/>
    <w:rsid w:val="009112C6"/>
    <w:rsid w:val="00924B8E"/>
    <w:rsid w:val="009264A0"/>
    <w:rsid w:val="00934110"/>
    <w:rsid w:val="0094084A"/>
    <w:rsid w:val="0094268A"/>
    <w:rsid w:val="00942B81"/>
    <w:rsid w:val="00952AB9"/>
    <w:rsid w:val="00954001"/>
    <w:rsid w:val="00956132"/>
    <w:rsid w:val="0095773D"/>
    <w:rsid w:val="00957807"/>
    <w:rsid w:val="00957DD5"/>
    <w:rsid w:val="00962E12"/>
    <w:rsid w:val="009630E4"/>
    <w:rsid w:val="0097305E"/>
    <w:rsid w:val="00973273"/>
    <w:rsid w:val="00980600"/>
    <w:rsid w:val="00980838"/>
    <w:rsid w:val="00982CB3"/>
    <w:rsid w:val="00985B3F"/>
    <w:rsid w:val="00986F25"/>
    <w:rsid w:val="00995492"/>
    <w:rsid w:val="009A1F97"/>
    <w:rsid w:val="009A2DF1"/>
    <w:rsid w:val="009A4154"/>
    <w:rsid w:val="009B3E7A"/>
    <w:rsid w:val="009B3E97"/>
    <w:rsid w:val="009B4D8D"/>
    <w:rsid w:val="009B5E4F"/>
    <w:rsid w:val="009B6443"/>
    <w:rsid w:val="009C342A"/>
    <w:rsid w:val="009C779D"/>
    <w:rsid w:val="009D6843"/>
    <w:rsid w:val="009E5290"/>
    <w:rsid w:val="009E72FB"/>
    <w:rsid w:val="009F0AA7"/>
    <w:rsid w:val="009F1C1A"/>
    <w:rsid w:val="009F5333"/>
    <w:rsid w:val="009F6046"/>
    <w:rsid w:val="009F787D"/>
    <w:rsid w:val="009F79FE"/>
    <w:rsid w:val="00A04099"/>
    <w:rsid w:val="00A07BC5"/>
    <w:rsid w:val="00A12C77"/>
    <w:rsid w:val="00A13EDD"/>
    <w:rsid w:val="00A13FAB"/>
    <w:rsid w:val="00A16313"/>
    <w:rsid w:val="00A2112A"/>
    <w:rsid w:val="00A27750"/>
    <w:rsid w:val="00A34793"/>
    <w:rsid w:val="00A35578"/>
    <w:rsid w:val="00A3614F"/>
    <w:rsid w:val="00A407A4"/>
    <w:rsid w:val="00A42526"/>
    <w:rsid w:val="00A44E8D"/>
    <w:rsid w:val="00A45281"/>
    <w:rsid w:val="00A50F0D"/>
    <w:rsid w:val="00A54E06"/>
    <w:rsid w:val="00A673B4"/>
    <w:rsid w:val="00A702D6"/>
    <w:rsid w:val="00A7113B"/>
    <w:rsid w:val="00A71C0C"/>
    <w:rsid w:val="00A72235"/>
    <w:rsid w:val="00A72A9C"/>
    <w:rsid w:val="00A74725"/>
    <w:rsid w:val="00A75840"/>
    <w:rsid w:val="00A75AB2"/>
    <w:rsid w:val="00A77FA1"/>
    <w:rsid w:val="00A81B2F"/>
    <w:rsid w:val="00A90DE1"/>
    <w:rsid w:val="00A9139B"/>
    <w:rsid w:val="00A92A77"/>
    <w:rsid w:val="00A93F3B"/>
    <w:rsid w:val="00A95A43"/>
    <w:rsid w:val="00A9693A"/>
    <w:rsid w:val="00A973F7"/>
    <w:rsid w:val="00AA0C94"/>
    <w:rsid w:val="00AA3621"/>
    <w:rsid w:val="00AA398E"/>
    <w:rsid w:val="00AA7B43"/>
    <w:rsid w:val="00AA7E50"/>
    <w:rsid w:val="00AB1F03"/>
    <w:rsid w:val="00AB413F"/>
    <w:rsid w:val="00AB53A1"/>
    <w:rsid w:val="00AB5B84"/>
    <w:rsid w:val="00AC21A3"/>
    <w:rsid w:val="00AC4898"/>
    <w:rsid w:val="00AC5139"/>
    <w:rsid w:val="00AD3804"/>
    <w:rsid w:val="00AD6ED0"/>
    <w:rsid w:val="00AE4ED5"/>
    <w:rsid w:val="00AF2AE3"/>
    <w:rsid w:val="00AF6173"/>
    <w:rsid w:val="00AF6516"/>
    <w:rsid w:val="00B029C0"/>
    <w:rsid w:val="00B04734"/>
    <w:rsid w:val="00B216D5"/>
    <w:rsid w:val="00B23039"/>
    <w:rsid w:val="00B25C8F"/>
    <w:rsid w:val="00B306F6"/>
    <w:rsid w:val="00B35328"/>
    <w:rsid w:val="00B35759"/>
    <w:rsid w:val="00B36F5C"/>
    <w:rsid w:val="00B37F3D"/>
    <w:rsid w:val="00B42AB6"/>
    <w:rsid w:val="00B500D0"/>
    <w:rsid w:val="00B66317"/>
    <w:rsid w:val="00B738B5"/>
    <w:rsid w:val="00B76006"/>
    <w:rsid w:val="00B774B8"/>
    <w:rsid w:val="00B7768E"/>
    <w:rsid w:val="00B84283"/>
    <w:rsid w:val="00B844ED"/>
    <w:rsid w:val="00B8489D"/>
    <w:rsid w:val="00B87A54"/>
    <w:rsid w:val="00B9638E"/>
    <w:rsid w:val="00BB0C4E"/>
    <w:rsid w:val="00BB2B2A"/>
    <w:rsid w:val="00BB5796"/>
    <w:rsid w:val="00BC05B6"/>
    <w:rsid w:val="00BC32B2"/>
    <w:rsid w:val="00BC3B9C"/>
    <w:rsid w:val="00BC4F5E"/>
    <w:rsid w:val="00BC6C80"/>
    <w:rsid w:val="00BE1E75"/>
    <w:rsid w:val="00BE227A"/>
    <w:rsid w:val="00BE3FA6"/>
    <w:rsid w:val="00BF27D2"/>
    <w:rsid w:val="00BF4A51"/>
    <w:rsid w:val="00BF6771"/>
    <w:rsid w:val="00C148FD"/>
    <w:rsid w:val="00C22890"/>
    <w:rsid w:val="00C230D6"/>
    <w:rsid w:val="00C2365B"/>
    <w:rsid w:val="00C25368"/>
    <w:rsid w:val="00C25685"/>
    <w:rsid w:val="00C264F3"/>
    <w:rsid w:val="00C30B2F"/>
    <w:rsid w:val="00C3584D"/>
    <w:rsid w:val="00C36413"/>
    <w:rsid w:val="00C37068"/>
    <w:rsid w:val="00C405E2"/>
    <w:rsid w:val="00C41683"/>
    <w:rsid w:val="00C436D2"/>
    <w:rsid w:val="00C5006C"/>
    <w:rsid w:val="00C53A37"/>
    <w:rsid w:val="00C56904"/>
    <w:rsid w:val="00C64B88"/>
    <w:rsid w:val="00C655EC"/>
    <w:rsid w:val="00C67ADB"/>
    <w:rsid w:val="00C67C52"/>
    <w:rsid w:val="00C70A1B"/>
    <w:rsid w:val="00C73F32"/>
    <w:rsid w:val="00C75086"/>
    <w:rsid w:val="00C75854"/>
    <w:rsid w:val="00C77864"/>
    <w:rsid w:val="00C809D2"/>
    <w:rsid w:val="00C93577"/>
    <w:rsid w:val="00C94E7F"/>
    <w:rsid w:val="00C9728E"/>
    <w:rsid w:val="00C978D4"/>
    <w:rsid w:val="00C97E5E"/>
    <w:rsid w:val="00CA0B65"/>
    <w:rsid w:val="00CA1C39"/>
    <w:rsid w:val="00CA75DE"/>
    <w:rsid w:val="00CB08A1"/>
    <w:rsid w:val="00CB0F3F"/>
    <w:rsid w:val="00CB7286"/>
    <w:rsid w:val="00CC4060"/>
    <w:rsid w:val="00CC4D16"/>
    <w:rsid w:val="00CD0E33"/>
    <w:rsid w:val="00CD118A"/>
    <w:rsid w:val="00CD13EC"/>
    <w:rsid w:val="00CE30E4"/>
    <w:rsid w:val="00CE43F6"/>
    <w:rsid w:val="00CE5555"/>
    <w:rsid w:val="00CE5797"/>
    <w:rsid w:val="00CE5B97"/>
    <w:rsid w:val="00CE6086"/>
    <w:rsid w:val="00CF189C"/>
    <w:rsid w:val="00CF1E0A"/>
    <w:rsid w:val="00D00E85"/>
    <w:rsid w:val="00D015CF"/>
    <w:rsid w:val="00D15CA0"/>
    <w:rsid w:val="00D24423"/>
    <w:rsid w:val="00D2634E"/>
    <w:rsid w:val="00D30811"/>
    <w:rsid w:val="00D30B32"/>
    <w:rsid w:val="00D43746"/>
    <w:rsid w:val="00D45178"/>
    <w:rsid w:val="00D61BB0"/>
    <w:rsid w:val="00D70D8B"/>
    <w:rsid w:val="00D71F66"/>
    <w:rsid w:val="00D7315E"/>
    <w:rsid w:val="00D74C51"/>
    <w:rsid w:val="00D7528C"/>
    <w:rsid w:val="00D844C1"/>
    <w:rsid w:val="00D95B9A"/>
    <w:rsid w:val="00DA64D5"/>
    <w:rsid w:val="00DB0B98"/>
    <w:rsid w:val="00DB129E"/>
    <w:rsid w:val="00DB3E95"/>
    <w:rsid w:val="00DB77A1"/>
    <w:rsid w:val="00DB7EF5"/>
    <w:rsid w:val="00DC04A1"/>
    <w:rsid w:val="00DC1C9F"/>
    <w:rsid w:val="00DC4EE9"/>
    <w:rsid w:val="00DC6797"/>
    <w:rsid w:val="00DD0791"/>
    <w:rsid w:val="00DD2E97"/>
    <w:rsid w:val="00DD3679"/>
    <w:rsid w:val="00DD3A63"/>
    <w:rsid w:val="00DD7805"/>
    <w:rsid w:val="00DE711C"/>
    <w:rsid w:val="00DE75F0"/>
    <w:rsid w:val="00DF0A21"/>
    <w:rsid w:val="00DF1022"/>
    <w:rsid w:val="00E00472"/>
    <w:rsid w:val="00E049BF"/>
    <w:rsid w:val="00E05484"/>
    <w:rsid w:val="00E0755F"/>
    <w:rsid w:val="00E11C5C"/>
    <w:rsid w:val="00E128EA"/>
    <w:rsid w:val="00E142F5"/>
    <w:rsid w:val="00E15A79"/>
    <w:rsid w:val="00E2023B"/>
    <w:rsid w:val="00E20962"/>
    <w:rsid w:val="00E20E8F"/>
    <w:rsid w:val="00E223D1"/>
    <w:rsid w:val="00E22873"/>
    <w:rsid w:val="00E239BA"/>
    <w:rsid w:val="00E25A45"/>
    <w:rsid w:val="00E25D74"/>
    <w:rsid w:val="00E30A0D"/>
    <w:rsid w:val="00E32115"/>
    <w:rsid w:val="00E32892"/>
    <w:rsid w:val="00E335D9"/>
    <w:rsid w:val="00E35A3D"/>
    <w:rsid w:val="00E44B73"/>
    <w:rsid w:val="00E52DCB"/>
    <w:rsid w:val="00E5374A"/>
    <w:rsid w:val="00E6159F"/>
    <w:rsid w:val="00E749C4"/>
    <w:rsid w:val="00E76C3C"/>
    <w:rsid w:val="00E82655"/>
    <w:rsid w:val="00E87AF3"/>
    <w:rsid w:val="00E90F24"/>
    <w:rsid w:val="00E93B30"/>
    <w:rsid w:val="00E93B7D"/>
    <w:rsid w:val="00E953F3"/>
    <w:rsid w:val="00E970C7"/>
    <w:rsid w:val="00EA122E"/>
    <w:rsid w:val="00EA6C5D"/>
    <w:rsid w:val="00EB1D6F"/>
    <w:rsid w:val="00EB4630"/>
    <w:rsid w:val="00EC2F06"/>
    <w:rsid w:val="00EC3303"/>
    <w:rsid w:val="00EC73C5"/>
    <w:rsid w:val="00ED3BF1"/>
    <w:rsid w:val="00EE7AE4"/>
    <w:rsid w:val="00EF0F21"/>
    <w:rsid w:val="00EF427F"/>
    <w:rsid w:val="00EF53EB"/>
    <w:rsid w:val="00EF5A37"/>
    <w:rsid w:val="00F02EBB"/>
    <w:rsid w:val="00F05FD0"/>
    <w:rsid w:val="00F068AA"/>
    <w:rsid w:val="00F06C56"/>
    <w:rsid w:val="00F116CE"/>
    <w:rsid w:val="00F15725"/>
    <w:rsid w:val="00F1690B"/>
    <w:rsid w:val="00F17BA1"/>
    <w:rsid w:val="00F228B1"/>
    <w:rsid w:val="00F276EF"/>
    <w:rsid w:val="00F33EE8"/>
    <w:rsid w:val="00F35367"/>
    <w:rsid w:val="00F4021D"/>
    <w:rsid w:val="00F47620"/>
    <w:rsid w:val="00F6183C"/>
    <w:rsid w:val="00F75D5B"/>
    <w:rsid w:val="00F76014"/>
    <w:rsid w:val="00F85FD2"/>
    <w:rsid w:val="00FA04A8"/>
    <w:rsid w:val="00FA2FD4"/>
    <w:rsid w:val="00FA339B"/>
    <w:rsid w:val="00FA38A1"/>
    <w:rsid w:val="00FA601D"/>
    <w:rsid w:val="00FB3A1F"/>
    <w:rsid w:val="00FB5E07"/>
    <w:rsid w:val="00FC0C29"/>
    <w:rsid w:val="00FC197E"/>
    <w:rsid w:val="00FC3949"/>
    <w:rsid w:val="00FC533E"/>
    <w:rsid w:val="00FC5876"/>
    <w:rsid w:val="00FD0494"/>
    <w:rsid w:val="00FD0E06"/>
    <w:rsid w:val="00FD36BD"/>
    <w:rsid w:val="00FE3101"/>
    <w:rsid w:val="00FE555D"/>
    <w:rsid w:val="00FF5629"/>
    <w:rsid w:val="065D4428"/>
    <w:rsid w:val="06A3285D"/>
    <w:rsid w:val="08036A06"/>
    <w:rsid w:val="08B844EF"/>
    <w:rsid w:val="10A75B8C"/>
    <w:rsid w:val="14A85CB2"/>
    <w:rsid w:val="17705265"/>
    <w:rsid w:val="192E7398"/>
    <w:rsid w:val="1A991AFA"/>
    <w:rsid w:val="1CE62EBF"/>
    <w:rsid w:val="202E42A3"/>
    <w:rsid w:val="20D12D60"/>
    <w:rsid w:val="21807BEF"/>
    <w:rsid w:val="2A07133F"/>
    <w:rsid w:val="2A740604"/>
    <w:rsid w:val="2B960BAE"/>
    <w:rsid w:val="2C7320F7"/>
    <w:rsid w:val="33F077CF"/>
    <w:rsid w:val="35995A44"/>
    <w:rsid w:val="36813AB2"/>
    <w:rsid w:val="36B6512D"/>
    <w:rsid w:val="36FD1F20"/>
    <w:rsid w:val="375A7978"/>
    <w:rsid w:val="39441F4A"/>
    <w:rsid w:val="3E5A1FF0"/>
    <w:rsid w:val="3EC26D9E"/>
    <w:rsid w:val="3EE3463A"/>
    <w:rsid w:val="40541DAD"/>
    <w:rsid w:val="409359E3"/>
    <w:rsid w:val="448C0C9A"/>
    <w:rsid w:val="478E1630"/>
    <w:rsid w:val="48F43C52"/>
    <w:rsid w:val="4EE73427"/>
    <w:rsid w:val="4F2D7C42"/>
    <w:rsid w:val="542F1448"/>
    <w:rsid w:val="5F212983"/>
    <w:rsid w:val="61CE52FF"/>
    <w:rsid w:val="638B2C0D"/>
    <w:rsid w:val="652E1412"/>
    <w:rsid w:val="69B97A1E"/>
    <w:rsid w:val="6ABD536A"/>
    <w:rsid w:val="6E5A35D6"/>
    <w:rsid w:val="6EDA28B3"/>
    <w:rsid w:val="6F0A375C"/>
    <w:rsid w:val="72EB1E22"/>
    <w:rsid w:val="783E4312"/>
    <w:rsid w:val="78BD2E9D"/>
    <w:rsid w:val="7A27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BC4FA2"/>
  <w15:docId w15:val="{1133937A-D07B-43BE-8776-4B1A36EB9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0B32"/>
    <w:pPr>
      <w:spacing w:after="0" w:line="240" w:lineRule="auto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  <w:jc w:val="center"/>
    </w:pPr>
    <w:rPr>
      <w:bCs/>
      <w:sz w:val="26"/>
      <w:szCs w:val="26"/>
    </w:rPr>
  </w:style>
  <w:style w:type="paragraph" w:styleId="CommentText">
    <w:name w:val="annotation text"/>
    <w:basedOn w:val="Normal"/>
    <w:link w:val="CommentTextChar"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</w:style>
  <w:style w:type="paragraph" w:styleId="TableofFigures">
    <w:name w:val="table of figures"/>
    <w:basedOn w:val="Normal"/>
    <w:next w:val="Normal"/>
    <w:uiPriority w:val="99"/>
    <w:unhideWhenUsed/>
    <w:qFormat/>
    <w:pPr>
      <w:spacing w:line="360" w:lineRule="auto"/>
    </w:pPr>
    <w:rPr>
      <w:sz w:val="26"/>
    </w:rPr>
  </w:style>
  <w:style w:type="paragraph" w:styleId="TOC1">
    <w:name w:val="toc 1"/>
    <w:basedOn w:val="Normal"/>
    <w:next w:val="Normal"/>
    <w:uiPriority w:val="39"/>
    <w:unhideWhenUsed/>
    <w:qFormat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uiPriority w:val="39"/>
    <w:unhideWhenUsed/>
    <w:qFormat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uiPriority w:val="39"/>
    <w:unhideWhenUsed/>
    <w:qFormat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uiPriority w:val="39"/>
    <w:unhideWhenUsed/>
    <w:qFormat/>
    <w:pPr>
      <w:spacing w:line="360" w:lineRule="auto"/>
      <w:ind w:left="2160"/>
    </w:pPr>
    <w:rPr>
      <w:sz w:val="26"/>
    </w:rPr>
  </w:style>
  <w:style w:type="character" w:styleId="CommentReference">
    <w:name w:val="annotation reference"/>
    <w:basedOn w:val="DefaultParagraphFont"/>
    <w:unhideWhenUsed/>
    <w:qFormat/>
    <w:rPr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qFormat/>
    <w:rPr>
      <w:rFonts w:eastAsia="Times New Roman"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qFormat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</w:rPr>
  </w:style>
  <w:style w:type="character" w:customStyle="1" w:styleId="NidungvnbnChar">
    <w:name w:val="Nội dung văn bản Char"/>
    <w:basedOn w:val="DefaultParagraphFont"/>
    <w:link w:val="Nidungvnbn"/>
    <w:qFormat/>
    <w:rPr>
      <w:rFonts w:eastAsia="Times New Roman" w:cs="Times New Roman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qFormat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qFormat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qFormat/>
    <w:rPr>
      <w:rFonts w:eastAsia="Times New Roman" w:cs="Times New Roman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Bngbiu-nidung">
    <w:name w:val="Bảng biểu - nội dung"/>
    <w:basedOn w:val="Default"/>
    <w:link w:val="Bngbiu-nidungChar"/>
    <w:qFormat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rPr>
      <w:rFonts w:eastAsia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MTDisplayEquation">
    <w:name w:val="MTDisplayEquation"/>
    <w:basedOn w:val="Chng"/>
    <w:next w:val="Normal"/>
    <w:link w:val="MTDisplayEquationChar"/>
    <w:pPr>
      <w:numPr>
        <w:numId w:val="1"/>
      </w:numPr>
      <w:tabs>
        <w:tab w:val="clear" w:pos="6379"/>
        <w:tab w:val="center" w:pos="5000"/>
        <w:tab w:val="right" w:pos="9120"/>
      </w:tabs>
    </w:pPr>
    <w:rPr>
      <w:b w:val="0"/>
      <w:sz w:val="26"/>
      <w:szCs w:val="26"/>
    </w:rPr>
  </w:style>
  <w:style w:type="character" w:customStyle="1" w:styleId="MTDisplayEquationChar">
    <w:name w:val="MTDisplayEquation Char"/>
    <w:basedOn w:val="ChngChar"/>
    <w:link w:val="MTDisplayEquation"/>
    <w:rPr>
      <w:rFonts w:eastAsia="Times New Roman" w:cs="Times New Roman"/>
      <w:b w:val="0"/>
      <w:sz w:val="26"/>
      <w:szCs w:val="26"/>
    </w:rPr>
  </w:style>
  <w:style w:type="character" w:customStyle="1" w:styleId="pythonnumbercolor">
    <w:name w:val="pythonnumbercolor"/>
    <w:basedOn w:val="DefaultParagraphFont"/>
  </w:style>
  <w:style w:type="character" w:customStyle="1" w:styleId="mord">
    <w:name w:val="mord"/>
    <w:basedOn w:val="DefaultParagraphFont"/>
  </w:style>
  <w:style w:type="character" w:customStyle="1" w:styleId="mopen">
    <w:name w:val="mopen"/>
    <w:basedOn w:val="DefaultParagraphFont"/>
  </w:style>
  <w:style w:type="character" w:customStyle="1" w:styleId="vlist-s">
    <w:name w:val="vlist-s"/>
    <w:basedOn w:val="DefaultParagraphFont"/>
  </w:style>
  <w:style w:type="character" w:customStyle="1" w:styleId="mclose">
    <w:name w:val="mclose"/>
    <w:basedOn w:val="DefaultParagraphFont"/>
  </w:style>
  <w:style w:type="character" w:customStyle="1" w:styleId="mrel">
    <w:name w:val="mrel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F787D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03AF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59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n%20Tin\Documents\Mau%20van%20ban%20,%20bao%20cao%20luan%20van,%20do%20an,%20bai%20tap%20lon\Template_Trinhbayluanvandaiho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8BF633-6CFE-4C86-8BEE-4C4B30007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Template_Trinhbayluanvandaihoc</Template>
  <TotalTime>227</TotalTime>
  <Pages>8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Tin</dc:creator>
  <cp:lastModifiedBy>NGO CONG HOA</cp:lastModifiedBy>
  <cp:revision>25</cp:revision>
  <cp:lastPrinted>2022-11-04T04:52:00Z</cp:lastPrinted>
  <dcterms:created xsi:type="dcterms:W3CDTF">2023-03-15T14:49:00Z</dcterms:created>
  <dcterms:modified xsi:type="dcterms:W3CDTF">2023-03-19T04:36:00Z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1033-11.2.0.9052</vt:lpwstr>
  </property>
</Properties>
</file>